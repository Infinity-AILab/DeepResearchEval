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946798941"/>
        <w:placeholder>
          <w:docPart w:val="8B93E8E6C6C09744B8EB241C80000ACE"/>
        </w:placeholder>
        <w:temporary/>
        <w:showingPlcHdr/>
        <w15:appearance w15:val="hidden"/>
      </w:sdtPr>
      <w:sdtContent>
        <w:p w14:paraId="57C3D81F" w14:textId="77777777" w:rsidR="00533586" w:rsidRDefault="00547C66">
          <w:pPr>
            <w:pStyle w:val="1"/>
          </w:pPr>
          <w:r>
            <w:t>做笔记</w:t>
          </w:r>
        </w:p>
      </w:sdtContent>
    </w:sdt>
    <w:sdt>
      <w:sdtPr>
        <w:id w:val="-1461253836"/>
        <w:placeholder>
          <w:docPart w:val="2D35A2824D958E49B845E08014D6C978"/>
        </w:placeholder>
        <w:temporary/>
        <w:showingPlcHdr/>
        <w15:appearance w15:val="hidden"/>
      </w:sdtPr>
      <w:sdtContent>
        <w:p w14:paraId="0F46F2AF" w14:textId="77777777" w:rsidR="00533586" w:rsidRDefault="00547C66">
          <w:pPr>
            <w:pStyle w:val="a"/>
          </w:pPr>
          <w:r>
            <w:t>要做笔记，只需点击此处并开始键入。</w:t>
          </w:r>
        </w:p>
        <w:p w14:paraId="2FD8D9C0" w14:textId="77777777" w:rsidR="00533586" w:rsidRDefault="00547C66">
          <w:pPr>
            <w:pStyle w:val="a"/>
          </w:pPr>
          <w:r>
            <w:t>或者，使用免费的</w:t>
          </w:r>
          <w:r>
            <w:t xml:space="preserve"> OneNote </w:t>
          </w:r>
          <w:r>
            <w:t>应用轻松地为所有笔记创建一个数字笔记本，并在您的所有设备上自动同步。</w:t>
          </w:r>
        </w:p>
      </w:sdtContent>
    </w:sdt>
    <w:p w14:paraId="2D265ABE" w14:textId="77777777" w:rsidR="00533586" w:rsidRDefault="00547C66">
      <w:pPr>
        <w:pStyle w:val="2"/>
      </w:pPr>
      <w:r>
        <w:t>要了解更多信息并获取</w:t>
      </w:r>
      <w:r>
        <w:t xml:space="preserve"> OneNote</w:t>
      </w:r>
      <w:r>
        <w:t>，请访问</w:t>
      </w:r>
      <w:r>
        <w:t xml:space="preserve"> </w:t>
      </w:r>
      <w:hyperlink r:id="rId7" w:history="1">
        <w:r>
          <w:rPr>
            <w:rStyle w:val="afa"/>
          </w:rPr>
          <w:t>www.onenote.com</w:t>
        </w:r>
      </w:hyperlink>
      <w:r>
        <w:t>。</w:t>
      </w:r>
    </w:p>
    <w:sectPr w:rsidR="00533586">
      <w:footerReference w:type="default" r:id="rId8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E7E8C" w14:textId="77777777" w:rsidR="00AE35E5" w:rsidRDefault="00AE35E5">
      <w:r>
        <w:separator/>
      </w:r>
    </w:p>
    <w:p w14:paraId="6AE9A93B" w14:textId="77777777" w:rsidR="00AE35E5" w:rsidRDefault="00AE35E5"/>
  </w:endnote>
  <w:endnote w:type="continuationSeparator" w:id="0">
    <w:p w14:paraId="3A5E6935" w14:textId="77777777" w:rsidR="00AE35E5" w:rsidRDefault="00AE35E5">
      <w:r>
        <w:continuationSeparator/>
      </w:r>
    </w:p>
    <w:p w14:paraId="52F6E06F" w14:textId="77777777" w:rsidR="00AE35E5" w:rsidRDefault="00AE35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D07E50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80B6A" w14:textId="77777777" w:rsidR="00AE35E5" w:rsidRDefault="00AE35E5">
      <w:r>
        <w:separator/>
      </w:r>
    </w:p>
    <w:p w14:paraId="7FFAB294" w14:textId="77777777" w:rsidR="00AE35E5" w:rsidRDefault="00AE35E5"/>
  </w:footnote>
  <w:footnote w:type="continuationSeparator" w:id="0">
    <w:p w14:paraId="0C3AF5A0" w14:textId="77777777" w:rsidR="00AE35E5" w:rsidRDefault="00AE35E5">
      <w:r>
        <w:continuationSeparator/>
      </w:r>
    </w:p>
    <w:p w14:paraId="4CEDA47C" w14:textId="77777777" w:rsidR="00AE35E5" w:rsidRDefault="00AE35E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657676">
    <w:abstractNumId w:val="1"/>
  </w:num>
  <w:num w:numId="2" w16cid:durableId="1518735176">
    <w:abstractNumId w:val="0"/>
  </w:num>
  <w:num w:numId="3" w16cid:durableId="480662946">
    <w:abstractNumId w:val="2"/>
  </w:num>
  <w:num w:numId="4" w16cid:durableId="1158232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oNotDisplayPageBoundaries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78"/>
    <w:rsid w:val="003374D7"/>
    <w:rsid w:val="00470478"/>
    <w:rsid w:val="00533586"/>
    <w:rsid w:val="00547C66"/>
    <w:rsid w:val="00AE35E5"/>
    <w:rsid w:val="00AE42E9"/>
    <w:rsid w:val="00C35F1A"/>
    <w:rsid w:val="00C9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60283"/>
  <w15:chartTrackingRefBased/>
  <w15:docId w15:val="{DBB3B7F3-F50B-C547-A14C-DBCF695A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 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 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 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 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 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 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a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Library/Containers/com.microsoft.Word/Data/Library/Application%20Support/Microsoft/Office/16.0/DTS/zh-CN%7b9DCD5303-5335-A244-BFB7-E83E3E595345%7d/%7bB330F7DD-20E5-D840-AE64-91231E668F38%7dtf1000208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B93E8E6C6C09744B8EB241C80000A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0C5E4C-2196-5840-8A77-0778EF945096}"/>
      </w:docPartPr>
      <w:docPartBody>
        <w:p w:rsidR="00000000" w:rsidRDefault="00000000">
          <w:pPr>
            <w:pStyle w:val="8B93E8E6C6C09744B8EB241C80000ACE"/>
          </w:pPr>
          <w:r>
            <w:t>Take Notes</w:t>
          </w:r>
        </w:p>
      </w:docPartBody>
    </w:docPart>
    <w:docPart>
      <w:docPartPr>
        <w:name w:val="2D35A2824D958E49B845E08014D6C97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0891643-82BD-B54C-8038-2ED145A0909A}"/>
      </w:docPartPr>
      <w:docPartBody>
        <w:p w:rsidR="00000000" w:rsidRDefault="00000000">
          <w:pPr>
            <w:pStyle w:val="a"/>
          </w:pPr>
          <w:r>
            <w:t>To take notes, just tap here and start typing.</w:t>
          </w:r>
        </w:p>
        <w:p w:rsidR="00000000" w:rsidRDefault="00000000">
          <w:pPr>
            <w:pStyle w:val="2D35A2824D958E49B845E08014D6C978"/>
          </w:pPr>
          <w:r>
            <w:t>Or, easily create a digital notebook for all your notes that automatically syncs across your devices, using the free OneNote app.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21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1C"/>
    <w:rsid w:val="0037311C"/>
    <w:rsid w:val="00AE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8B93E8E6C6C09744B8EB241C80000ACE">
    <w:name w:val="8B93E8E6C6C09744B8EB241C80000ACE"/>
    <w:pPr>
      <w:widowControl w:val="0"/>
    </w:pPr>
  </w:style>
  <w:style w:type="paragraph" w:styleId="a">
    <w:name w:val="List Bullet"/>
    <w:basedOn w:val="a0"/>
    <w:uiPriority w:val="9"/>
    <w:qFormat/>
    <w:pPr>
      <w:widowControl/>
      <w:numPr>
        <w:numId w:val="1"/>
      </w:numPr>
      <w:spacing w:after="120" w:line="259" w:lineRule="auto"/>
    </w:pPr>
    <w:rPr>
      <w:rFonts w:eastAsiaTheme="minorHAnsi"/>
      <w:color w:val="595959" w:themeColor="text1" w:themeTint="A6"/>
      <w:kern w:val="0"/>
      <w:sz w:val="30"/>
      <w:szCs w:val="30"/>
      <w:lang w:eastAsia="ja-JP"/>
      <w14:ligatures w14:val="none"/>
    </w:rPr>
  </w:style>
  <w:style w:type="paragraph" w:customStyle="1" w:styleId="2D35A2824D958E49B845E08014D6C978">
    <w:name w:val="2D35A2824D958E49B845E08014D6C978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做笔记.dotx</Template>
  <TotalTime>0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 ShiQian-苏仕千</cp:lastModifiedBy>
  <cp:revision>1</cp:revision>
  <dcterms:created xsi:type="dcterms:W3CDTF">2025-07-02T06:55:00Z</dcterms:created>
  <dcterms:modified xsi:type="dcterms:W3CDTF">2025-07-02T06:55:00Z</dcterms:modified>
</cp:coreProperties>
</file>